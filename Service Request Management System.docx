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A5281" w14:textId="77777777" w:rsidR="00FC7995" w:rsidRPr="00261963" w:rsidRDefault="00FC7995">
      <w:pPr>
        <w:pStyle w:val="Title"/>
        <w:rPr>
          <w:rFonts w:ascii="Arial" w:hAnsi="Arial" w:cs="Arial"/>
        </w:rPr>
      </w:pPr>
    </w:p>
    <w:p w14:paraId="768569BA" w14:textId="77777777" w:rsidR="00FC7995" w:rsidRPr="00261963" w:rsidRDefault="00FC7995">
      <w:pPr>
        <w:pStyle w:val="Title"/>
        <w:rPr>
          <w:rFonts w:ascii="Arial" w:hAnsi="Arial" w:cs="Arial"/>
        </w:rPr>
      </w:pPr>
    </w:p>
    <w:p w14:paraId="5607ED4E" w14:textId="0A1E13AD" w:rsidR="00FC7995" w:rsidRPr="00261963" w:rsidRDefault="00FC7995">
      <w:pPr>
        <w:pStyle w:val="Title"/>
        <w:rPr>
          <w:rFonts w:ascii="Arial" w:hAnsi="Arial" w:cs="Arial"/>
        </w:rPr>
      </w:pPr>
      <w:r w:rsidRPr="00261963">
        <w:rPr>
          <w:rFonts w:ascii="Arial" w:hAnsi="Arial" w:cs="Arial"/>
        </w:rPr>
        <w:t>S</w:t>
      </w:r>
      <w:r w:rsidR="009B359B" w:rsidRPr="00261963">
        <w:rPr>
          <w:rFonts w:ascii="Arial" w:hAnsi="Arial" w:cs="Arial"/>
        </w:rPr>
        <w:t xml:space="preserve">oftware </w:t>
      </w:r>
      <w:r w:rsidRPr="00261963">
        <w:rPr>
          <w:rFonts w:ascii="Arial" w:hAnsi="Arial" w:cs="Arial"/>
        </w:rPr>
        <w:t>R</w:t>
      </w:r>
      <w:r w:rsidR="009B359B" w:rsidRPr="00261963">
        <w:rPr>
          <w:rFonts w:ascii="Arial" w:hAnsi="Arial" w:cs="Arial"/>
        </w:rPr>
        <w:t>equirement Specification</w:t>
      </w:r>
      <w:r w:rsidRPr="00261963">
        <w:rPr>
          <w:rFonts w:ascii="Arial" w:hAnsi="Arial" w:cs="Arial"/>
        </w:rPr>
        <w:t xml:space="preserve"> </w:t>
      </w:r>
    </w:p>
    <w:p w14:paraId="6F000AA3" w14:textId="77777777" w:rsidR="00FC7995" w:rsidRPr="00261963" w:rsidRDefault="00FC7995">
      <w:pPr>
        <w:pStyle w:val="Title"/>
        <w:rPr>
          <w:rFonts w:ascii="Arial" w:hAnsi="Arial" w:cs="Arial"/>
        </w:rPr>
      </w:pPr>
    </w:p>
    <w:p w14:paraId="69651106" w14:textId="773608E4" w:rsidR="00FC7995" w:rsidRPr="00261963" w:rsidRDefault="00FC7995">
      <w:pPr>
        <w:pStyle w:val="Title"/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for </w:t>
      </w:r>
    </w:p>
    <w:p w14:paraId="271CF259" w14:textId="77777777" w:rsidR="00FC7995" w:rsidRPr="00261963" w:rsidRDefault="00FC7995">
      <w:pPr>
        <w:pStyle w:val="Title"/>
        <w:rPr>
          <w:rFonts w:ascii="Arial" w:hAnsi="Arial" w:cs="Arial"/>
        </w:rPr>
      </w:pPr>
    </w:p>
    <w:p w14:paraId="7F50C914" w14:textId="1C8A0DE3" w:rsidR="00A10484" w:rsidRPr="00261963" w:rsidRDefault="00FC7995">
      <w:pPr>
        <w:pStyle w:val="Title"/>
        <w:rPr>
          <w:rFonts w:ascii="Arial" w:hAnsi="Arial" w:cs="Arial"/>
        </w:rPr>
      </w:pPr>
      <w:r w:rsidRPr="00261963">
        <w:rPr>
          <w:rFonts w:ascii="Arial" w:hAnsi="Arial" w:cs="Arial"/>
        </w:rPr>
        <w:t>Service Request management</w:t>
      </w:r>
    </w:p>
    <w:p w14:paraId="0C1F492F" w14:textId="159C2700" w:rsidR="00FC7995" w:rsidRPr="00261963" w:rsidRDefault="009B359B">
      <w:pPr>
        <w:pStyle w:val="Title"/>
        <w:rPr>
          <w:rFonts w:ascii="Arial" w:hAnsi="Arial" w:cs="Arial"/>
        </w:rPr>
      </w:pPr>
      <w:r w:rsidRPr="00261963">
        <w:rPr>
          <w:rFonts w:ascii="Arial" w:hAnsi="Arial" w:cs="Arial"/>
        </w:rPr>
        <w:t>(</w:t>
      </w:r>
      <w:r w:rsidR="00FC7995" w:rsidRPr="00261963">
        <w:rPr>
          <w:rFonts w:ascii="Arial" w:hAnsi="Arial" w:cs="Arial"/>
        </w:rPr>
        <w:t>Admin Panel</w:t>
      </w:r>
      <w:r w:rsidRPr="00261963">
        <w:rPr>
          <w:rFonts w:ascii="Arial" w:hAnsi="Arial" w:cs="Arial"/>
        </w:rPr>
        <w:t>)</w:t>
      </w:r>
    </w:p>
    <w:p w14:paraId="6EAA846D" w14:textId="1EA73A24" w:rsidR="00FC7995" w:rsidRPr="00261963" w:rsidRDefault="00FC7995">
      <w:pPr>
        <w:pStyle w:val="Title"/>
        <w:rPr>
          <w:rFonts w:ascii="Arial" w:hAnsi="Arial" w:cs="Arial"/>
        </w:rPr>
      </w:pPr>
    </w:p>
    <w:p w14:paraId="177FF913" w14:textId="77777777" w:rsidR="009B359B" w:rsidRPr="00261963" w:rsidRDefault="009B359B">
      <w:pPr>
        <w:pStyle w:val="Title"/>
        <w:rPr>
          <w:rFonts w:ascii="Arial" w:hAnsi="Arial" w:cs="Arial"/>
          <w:sz w:val="44"/>
          <w:szCs w:val="44"/>
        </w:rPr>
      </w:pPr>
    </w:p>
    <w:p w14:paraId="106E4A54" w14:textId="3721672D" w:rsidR="00FC7995" w:rsidRPr="00261963" w:rsidRDefault="009B359B">
      <w:pPr>
        <w:pStyle w:val="Title"/>
        <w:rPr>
          <w:rFonts w:ascii="Arial" w:hAnsi="Arial" w:cs="Arial"/>
          <w:sz w:val="44"/>
          <w:szCs w:val="44"/>
        </w:rPr>
      </w:pPr>
      <w:r w:rsidRPr="00261963">
        <w:rPr>
          <w:rFonts w:ascii="Arial" w:hAnsi="Arial" w:cs="Arial"/>
          <w:sz w:val="44"/>
          <w:szCs w:val="44"/>
        </w:rPr>
        <w:t>Created by:</w:t>
      </w:r>
    </w:p>
    <w:p w14:paraId="26020909" w14:textId="77777777" w:rsidR="009B359B" w:rsidRPr="00261963" w:rsidRDefault="009B359B">
      <w:pPr>
        <w:pStyle w:val="Title"/>
        <w:rPr>
          <w:rFonts w:ascii="Arial" w:hAnsi="Arial" w:cs="Arial"/>
          <w:sz w:val="44"/>
          <w:szCs w:val="44"/>
        </w:rPr>
      </w:pPr>
    </w:p>
    <w:p w14:paraId="7083979E" w14:textId="452B37A2" w:rsidR="009B359B" w:rsidRPr="00261963" w:rsidRDefault="009B359B">
      <w:pPr>
        <w:pStyle w:val="Title"/>
        <w:rPr>
          <w:rFonts w:ascii="Arial" w:hAnsi="Arial" w:cs="Arial"/>
          <w:sz w:val="44"/>
          <w:szCs w:val="44"/>
        </w:rPr>
      </w:pPr>
      <w:r w:rsidRPr="00261963">
        <w:rPr>
          <w:rFonts w:ascii="Arial" w:hAnsi="Arial" w:cs="Arial"/>
          <w:sz w:val="44"/>
          <w:szCs w:val="44"/>
        </w:rPr>
        <w:t xml:space="preserve">Mayuresh Warade </w:t>
      </w:r>
    </w:p>
    <w:p w14:paraId="0B833F97" w14:textId="77777777" w:rsidR="009B359B" w:rsidRPr="00261963" w:rsidRDefault="009B359B">
      <w:pPr>
        <w:pStyle w:val="Title"/>
        <w:rPr>
          <w:rFonts w:ascii="Arial" w:hAnsi="Arial" w:cs="Arial"/>
          <w:sz w:val="44"/>
          <w:szCs w:val="44"/>
        </w:rPr>
      </w:pPr>
    </w:p>
    <w:p w14:paraId="5AEC992A" w14:textId="7E72904C" w:rsidR="009B359B" w:rsidRPr="00261963" w:rsidRDefault="009B359B">
      <w:pPr>
        <w:pStyle w:val="Title"/>
        <w:rPr>
          <w:rFonts w:ascii="Arial" w:hAnsi="Arial" w:cs="Arial"/>
          <w:sz w:val="44"/>
          <w:szCs w:val="44"/>
        </w:rPr>
      </w:pPr>
      <w:r w:rsidRPr="00261963">
        <w:rPr>
          <w:rFonts w:ascii="Arial" w:hAnsi="Arial" w:cs="Arial"/>
          <w:sz w:val="44"/>
          <w:szCs w:val="44"/>
        </w:rPr>
        <w:t>SE2, India.</w:t>
      </w:r>
    </w:p>
    <w:p w14:paraId="32A31C76" w14:textId="77777777" w:rsidR="009B359B" w:rsidRPr="00261963" w:rsidRDefault="009B359B">
      <w:pPr>
        <w:pStyle w:val="Title"/>
        <w:rPr>
          <w:rFonts w:ascii="Arial" w:hAnsi="Arial" w:cs="Arial"/>
          <w:sz w:val="44"/>
          <w:szCs w:val="44"/>
        </w:rPr>
      </w:pPr>
    </w:p>
    <w:p w14:paraId="560F9684" w14:textId="1EF76E8B" w:rsidR="00332FB2" w:rsidRPr="00261963" w:rsidRDefault="009B359B" w:rsidP="00E168FA">
      <w:pPr>
        <w:rPr>
          <w:rFonts w:ascii="Arial" w:hAnsi="Arial" w:cs="Arial"/>
          <w:sz w:val="28"/>
          <w:szCs w:val="28"/>
        </w:rPr>
      </w:pPr>
      <w:r w:rsidRPr="00261963">
        <w:rPr>
          <w:rFonts w:ascii="Arial" w:hAnsi="Arial" w:cs="Arial"/>
          <w:sz w:val="28"/>
          <w:szCs w:val="28"/>
        </w:rPr>
        <w:t>27/08/2020</w:t>
      </w:r>
    </w:p>
    <w:p w14:paraId="12133D59" w14:textId="07252B2B" w:rsidR="00332FB2" w:rsidRPr="00261963" w:rsidRDefault="00332FB2" w:rsidP="00E168FA">
      <w:pPr>
        <w:rPr>
          <w:rFonts w:ascii="Arial" w:hAnsi="Arial" w:cs="Arial"/>
          <w:sz w:val="28"/>
          <w:szCs w:val="28"/>
        </w:rPr>
      </w:pPr>
    </w:p>
    <w:p w14:paraId="37F5CE10" w14:textId="726E4334" w:rsidR="00332FB2" w:rsidRPr="00261963" w:rsidRDefault="00332FB2" w:rsidP="00E168FA">
      <w:pPr>
        <w:rPr>
          <w:rFonts w:ascii="Arial" w:hAnsi="Arial" w:cs="Arial"/>
          <w:sz w:val="28"/>
          <w:szCs w:val="28"/>
        </w:rPr>
      </w:pPr>
    </w:p>
    <w:p w14:paraId="5B3AFAEF" w14:textId="0C16BEC1" w:rsidR="009B359B" w:rsidRPr="00261963" w:rsidRDefault="009B359B" w:rsidP="00E168FA">
      <w:pPr>
        <w:rPr>
          <w:rFonts w:ascii="Arial" w:hAnsi="Arial" w:cs="Arial"/>
          <w:sz w:val="28"/>
          <w:szCs w:val="28"/>
        </w:rPr>
      </w:pPr>
    </w:p>
    <w:p w14:paraId="5FA0B16D" w14:textId="77777777" w:rsidR="009B359B" w:rsidRPr="00261963" w:rsidRDefault="009B359B" w:rsidP="00E168FA">
      <w:pPr>
        <w:rPr>
          <w:rFonts w:ascii="Arial" w:hAnsi="Arial" w:cs="Arial"/>
          <w:sz w:val="28"/>
          <w:szCs w:val="28"/>
        </w:rPr>
      </w:pPr>
    </w:p>
    <w:p w14:paraId="68158A3C" w14:textId="77777777" w:rsidR="009B359B" w:rsidRPr="00261963" w:rsidRDefault="009B359B" w:rsidP="00E168FA">
      <w:pPr>
        <w:rPr>
          <w:rFonts w:ascii="Arial" w:hAnsi="Arial" w:cs="Arial"/>
          <w:sz w:val="28"/>
          <w:szCs w:val="28"/>
        </w:rPr>
      </w:pPr>
    </w:p>
    <w:p w14:paraId="26B3D7C9" w14:textId="6C01673C" w:rsidR="00FC7995" w:rsidRPr="00261963" w:rsidRDefault="009B359B" w:rsidP="009B359B">
      <w:pPr>
        <w:pStyle w:val="Heading1"/>
        <w:rPr>
          <w:rFonts w:ascii="Arial" w:hAnsi="Arial" w:cs="Arial"/>
        </w:rPr>
      </w:pPr>
      <w:bookmarkStart w:id="0" w:name="_Hlk49375760"/>
      <w:r w:rsidRPr="00261963">
        <w:rPr>
          <w:rFonts w:ascii="Arial" w:hAnsi="Arial" w:cs="Arial"/>
        </w:rPr>
        <w:lastRenderedPageBreak/>
        <w:t xml:space="preserve">1. </w:t>
      </w:r>
      <w:r w:rsidR="00FC7995" w:rsidRPr="00261963">
        <w:rPr>
          <w:rFonts w:ascii="Arial" w:hAnsi="Arial" w:cs="Arial"/>
        </w:rPr>
        <w:t>Executive summary</w:t>
      </w:r>
    </w:p>
    <w:bookmarkEnd w:id="0"/>
    <w:p w14:paraId="5576A612" w14:textId="77777777" w:rsidR="00B81B3B" w:rsidRPr="00261963" w:rsidRDefault="00B81B3B" w:rsidP="00B81B3B">
      <w:pPr>
        <w:spacing w:after="0" w:line="240" w:lineRule="exact"/>
        <w:ind w:left="528"/>
        <w:rPr>
          <w:rFonts w:ascii="Arial" w:hAnsi="Arial" w:cs="Arial"/>
        </w:rPr>
      </w:pPr>
    </w:p>
    <w:p w14:paraId="6861EE2E" w14:textId="43CDF055" w:rsidR="00FC7995" w:rsidRPr="00261963" w:rsidRDefault="00FC7995" w:rsidP="001E3A33">
      <w:pPr>
        <w:numPr>
          <w:ilvl w:val="0"/>
          <w:numId w:val="1"/>
        </w:numPr>
        <w:spacing w:after="0" w:line="240" w:lineRule="exact"/>
        <w:rPr>
          <w:rFonts w:ascii="Arial" w:hAnsi="Arial" w:cs="Arial"/>
        </w:rPr>
      </w:pPr>
      <w:r w:rsidRPr="00261963">
        <w:rPr>
          <w:rFonts w:ascii="Arial" w:hAnsi="Arial" w:cs="Arial"/>
        </w:rPr>
        <w:t>In admin panel particular admin of department will have access to all request generated towards his/her department.</w:t>
      </w:r>
    </w:p>
    <w:p w14:paraId="0FFB5B5E" w14:textId="77777777" w:rsidR="00FC7995" w:rsidRPr="00261963" w:rsidRDefault="00FC7995" w:rsidP="001E3A33">
      <w:pPr>
        <w:numPr>
          <w:ilvl w:val="0"/>
          <w:numId w:val="1"/>
        </w:numPr>
        <w:spacing w:after="0" w:line="240" w:lineRule="exact"/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Admin can view all request with some necessary details in tabular form and also service request details by selection. </w:t>
      </w:r>
    </w:p>
    <w:p w14:paraId="38ECD3E8" w14:textId="77777777" w:rsidR="00FC7995" w:rsidRPr="00261963" w:rsidRDefault="00FC7995" w:rsidP="001E3A33">
      <w:pPr>
        <w:numPr>
          <w:ilvl w:val="0"/>
          <w:numId w:val="1"/>
        </w:numPr>
        <w:spacing w:after="0" w:line="240" w:lineRule="exact"/>
        <w:rPr>
          <w:rFonts w:ascii="Arial" w:hAnsi="Arial" w:cs="Arial"/>
        </w:rPr>
      </w:pPr>
      <w:r w:rsidRPr="00261963">
        <w:rPr>
          <w:rFonts w:ascii="Arial" w:hAnsi="Arial" w:cs="Arial"/>
        </w:rPr>
        <w:t>Admin can assign request to employee under his department who has role of “Resource”.</w:t>
      </w:r>
    </w:p>
    <w:p w14:paraId="708A2BF1" w14:textId="77777777" w:rsidR="00FC7995" w:rsidRPr="00261963" w:rsidRDefault="00FC7995" w:rsidP="001E3A33">
      <w:pPr>
        <w:numPr>
          <w:ilvl w:val="0"/>
          <w:numId w:val="1"/>
        </w:numPr>
        <w:spacing w:after="0" w:line="240" w:lineRule="exact"/>
        <w:rPr>
          <w:rFonts w:ascii="Arial" w:hAnsi="Arial" w:cs="Arial"/>
        </w:rPr>
      </w:pPr>
      <w:r w:rsidRPr="00261963">
        <w:rPr>
          <w:rFonts w:ascii="Arial" w:hAnsi="Arial" w:cs="Arial"/>
        </w:rPr>
        <w:t>Admin will be also able to change service request status of request.</w:t>
      </w:r>
    </w:p>
    <w:p w14:paraId="48F08A6C" w14:textId="1783B887" w:rsidR="005A55ED" w:rsidRPr="00261963" w:rsidRDefault="00FC7995" w:rsidP="001E3A33">
      <w:pPr>
        <w:numPr>
          <w:ilvl w:val="0"/>
          <w:numId w:val="1"/>
        </w:numPr>
        <w:spacing w:after="0" w:line="240" w:lineRule="exact"/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After </w:t>
      </w:r>
      <w:r w:rsidR="00106621" w:rsidRPr="00261963">
        <w:rPr>
          <w:rFonts w:ascii="Arial" w:hAnsi="Arial" w:cs="Arial"/>
        </w:rPr>
        <w:t>updating request</w:t>
      </w:r>
      <w:r w:rsidRPr="00261963">
        <w:rPr>
          <w:rFonts w:ascii="Arial" w:hAnsi="Arial" w:cs="Arial"/>
        </w:rPr>
        <w:t xml:space="preserve"> all stakeholder in request will be notified by email.</w:t>
      </w:r>
    </w:p>
    <w:p w14:paraId="2E1A8340" w14:textId="20803D8E" w:rsidR="00FC7995" w:rsidRPr="00261963" w:rsidRDefault="005A55ED" w:rsidP="00F31CAB">
      <w:pPr>
        <w:pStyle w:val="Heading1"/>
        <w:pBdr>
          <w:bottom w:val="single" w:sz="4" w:space="7" w:color="595959" w:themeColor="text1" w:themeTint="A6"/>
        </w:pBdr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2. </w:t>
      </w:r>
      <w:r w:rsidR="00FC7995" w:rsidRPr="00261963">
        <w:rPr>
          <w:rFonts w:ascii="Arial" w:hAnsi="Arial" w:cs="Arial"/>
        </w:rPr>
        <w:t>Purpose and scope</w:t>
      </w:r>
    </w:p>
    <w:p w14:paraId="6A589393" w14:textId="40C1135A" w:rsidR="00D22506" w:rsidRPr="00261963" w:rsidRDefault="005A55ED" w:rsidP="005A55ED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2.1</w:t>
      </w:r>
      <w:r w:rsidR="009B359B" w:rsidRPr="00261963">
        <w:rPr>
          <w:rFonts w:ascii="Arial" w:hAnsi="Arial" w:cs="Arial"/>
        </w:rPr>
        <w:t xml:space="preserve"> </w:t>
      </w:r>
      <w:r w:rsidR="000922A7" w:rsidRPr="00261963">
        <w:rPr>
          <w:rFonts w:ascii="Arial" w:hAnsi="Arial" w:cs="Arial"/>
        </w:rPr>
        <w:t>PURPOSE</w:t>
      </w:r>
    </w:p>
    <w:p w14:paraId="4C7C12F8" w14:textId="77777777" w:rsidR="00FC7995" w:rsidRPr="00261963" w:rsidRDefault="00FC7995" w:rsidP="001E3A33">
      <w:pPr>
        <w:numPr>
          <w:ilvl w:val="0"/>
          <w:numId w:val="2"/>
        </w:numPr>
        <w:spacing w:after="0" w:line="240" w:lineRule="exact"/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Purpose of admin panel is to give consolidated access to service request across department. </w:t>
      </w:r>
    </w:p>
    <w:p w14:paraId="4EF09F62" w14:textId="77777777" w:rsidR="00FC7995" w:rsidRPr="00261963" w:rsidRDefault="00FC7995" w:rsidP="001E3A33">
      <w:pPr>
        <w:numPr>
          <w:ilvl w:val="0"/>
          <w:numId w:val="2"/>
        </w:numPr>
        <w:spacing w:after="0" w:line="240" w:lineRule="exact"/>
        <w:rPr>
          <w:rFonts w:ascii="Arial" w:hAnsi="Arial" w:cs="Arial"/>
        </w:rPr>
      </w:pPr>
      <w:r w:rsidRPr="00261963">
        <w:rPr>
          <w:rFonts w:ascii="Arial" w:hAnsi="Arial" w:cs="Arial"/>
        </w:rPr>
        <w:t>Admin panel should be easy to handle, reduce load to maintain request across department.</w:t>
      </w:r>
    </w:p>
    <w:p w14:paraId="6ABFACB7" w14:textId="387D73CF" w:rsidR="000922A7" w:rsidRPr="00261963" w:rsidRDefault="005A55ED" w:rsidP="005A55ED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2.2</w:t>
      </w:r>
      <w:r w:rsidR="009B359B" w:rsidRPr="00261963">
        <w:rPr>
          <w:rFonts w:ascii="Arial" w:hAnsi="Arial" w:cs="Arial"/>
        </w:rPr>
        <w:t xml:space="preserve"> </w:t>
      </w:r>
      <w:r w:rsidR="000922A7" w:rsidRPr="00261963">
        <w:rPr>
          <w:rFonts w:ascii="Arial" w:hAnsi="Arial" w:cs="Arial"/>
        </w:rPr>
        <w:t>SCOPE</w:t>
      </w:r>
    </w:p>
    <w:p w14:paraId="7E3FF2CF" w14:textId="7DA4E15A" w:rsidR="00F31CAB" w:rsidRPr="00261963" w:rsidRDefault="00FC7995" w:rsidP="001E3A33">
      <w:pPr>
        <w:numPr>
          <w:ilvl w:val="0"/>
          <w:numId w:val="3"/>
        </w:numPr>
        <w:spacing w:after="0" w:line="240" w:lineRule="exact"/>
        <w:rPr>
          <w:rFonts w:ascii="Arial" w:hAnsi="Arial" w:cs="Arial"/>
        </w:rPr>
      </w:pPr>
      <w:r w:rsidRPr="00261963">
        <w:rPr>
          <w:rFonts w:ascii="Arial" w:hAnsi="Arial" w:cs="Arial"/>
        </w:rPr>
        <w:t>Scope of Admin panel system will help to create a convenient and easy-to-use application for Administrator in Company.</w:t>
      </w:r>
    </w:p>
    <w:p w14:paraId="39662C90" w14:textId="637E0FCA" w:rsidR="00D22506" w:rsidRPr="00261963" w:rsidRDefault="00D22506" w:rsidP="00D22506">
      <w:pPr>
        <w:spacing w:after="0" w:line="240" w:lineRule="exact"/>
        <w:rPr>
          <w:rFonts w:ascii="Arial" w:hAnsi="Arial" w:cs="Arial"/>
        </w:rPr>
      </w:pPr>
    </w:p>
    <w:p w14:paraId="2F67E604" w14:textId="446F07C2" w:rsidR="00F31CAB" w:rsidRPr="00261963" w:rsidRDefault="00D22506" w:rsidP="00D22506">
      <w:pPr>
        <w:pStyle w:val="Heading1"/>
        <w:rPr>
          <w:rFonts w:ascii="Arial" w:hAnsi="Arial" w:cs="Arial"/>
        </w:rPr>
      </w:pPr>
      <w:r w:rsidRPr="00261963">
        <w:rPr>
          <w:rFonts w:ascii="Arial" w:hAnsi="Arial" w:cs="Arial"/>
        </w:rPr>
        <w:t>3. Software Overview</w:t>
      </w:r>
    </w:p>
    <w:p w14:paraId="4975983C" w14:textId="13FF7AF8" w:rsidR="00D22506" w:rsidRPr="00261963" w:rsidRDefault="00D22506" w:rsidP="009B359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3.1</w:t>
      </w:r>
      <w:r w:rsidR="009B359B" w:rsidRPr="00261963">
        <w:rPr>
          <w:rFonts w:ascii="Arial" w:hAnsi="Arial" w:cs="Arial"/>
        </w:rPr>
        <w:t xml:space="preserve"> </w:t>
      </w:r>
      <w:r w:rsidRPr="00261963">
        <w:rPr>
          <w:rFonts w:ascii="Arial" w:hAnsi="Arial" w:cs="Arial"/>
        </w:rPr>
        <w:t>UI Overview</w:t>
      </w:r>
    </w:p>
    <w:p w14:paraId="2E6A8682" w14:textId="5BE251F7" w:rsidR="00D22506" w:rsidRPr="00261963" w:rsidRDefault="00D22506" w:rsidP="009B359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3.1.1 Dashboard Screen</w:t>
      </w:r>
    </w:p>
    <w:p w14:paraId="7C26B080" w14:textId="65797B70" w:rsidR="00D22506" w:rsidRPr="00261963" w:rsidRDefault="00D22506" w:rsidP="0023198A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3.1.1 Form Fields</w:t>
      </w:r>
    </w:p>
    <w:p w14:paraId="734E06B9" w14:textId="40FCD9CF" w:rsidR="00D22506" w:rsidRPr="00261963" w:rsidRDefault="00D22506" w:rsidP="0023198A">
      <w:pPr>
        <w:pStyle w:val="NoSpacing"/>
        <w:rPr>
          <w:rFonts w:ascii="Arial" w:hAnsi="Arial" w:cs="Arial"/>
          <w:lang w:val="en-IE"/>
        </w:rPr>
      </w:pPr>
      <w:r w:rsidRPr="00261963">
        <w:rPr>
          <w:rFonts w:ascii="Arial" w:hAnsi="Arial" w:cs="Arial"/>
          <w:lang w:val="en-IE"/>
        </w:rPr>
        <w:tab/>
        <w:t xml:space="preserve">This will be </w:t>
      </w:r>
      <w:proofErr w:type="gramStart"/>
      <w:r w:rsidRPr="00261963">
        <w:rPr>
          <w:rFonts w:ascii="Arial" w:hAnsi="Arial" w:cs="Arial"/>
          <w:lang w:val="en-IE"/>
        </w:rPr>
        <w:t>grid,</w:t>
      </w:r>
      <w:proofErr w:type="gramEnd"/>
      <w:r w:rsidRPr="00261963">
        <w:rPr>
          <w:rFonts w:ascii="Arial" w:hAnsi="Arial" w:cs="Arial"/>
          <w:lang w:val="en-IE"/>
        </w:rPr>
        <w:t xml:space="preserve"> Admin will be able to see all the requests created for the department. Admin can filter the service requests. Filter can be Status, Date, and Category etc.</w:t>
      </w: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2237"/>
        <w:gridCol w:w="1017"/>
        <w:gridCol w:w="644"/>
        <w:gridCol w:w="2270"/>
        <w:gridCol w:w="1183"/>
        <w:gridCol w:w="2274"/>
      </w:tblGrid>
      <w:tr w:rsidR="00B81B3B" w:rsidRPr="00261963" w14:paraId="08B519D8" w14:textId="77777777" w:rsidTr="008D2E48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4DA86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Name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00F23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Data Type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17DFE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Size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4FAA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Values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C1729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Validation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30AC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Comments</w:t>
            </w:r>
          </w:p>
        </w:tc>
      </w:tr>
      <w:tr w:rsidR="00B81B3B" w:rsidRPr="00261963" w14:paraId="7EA7BE60" w14:textId="77777777" w:rsidTr="008D2E48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D2167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Service Request No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2D28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Integer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C2EF8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10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DF52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E371C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523B5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</w:tr>
      <w:tr w:rsidR="00B81B3B" w:rsidRPr="00261963" w14:paraId="2541619E" w14:textId="77777777" w:rsidTr="008D2E48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7119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Department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28841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Enum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1D39E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20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04278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IT, Admin, Finance, Other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2C8E9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29240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</w:tr>
      <w:tr w:rsidR="00B81B3B" w:rsidRPr="00261963" w14:paraId="26F9B570" w14:textId="77777777" w:rsidTr="008D2E48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A9EFF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Request Category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28A1B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Enum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9161B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20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20405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Hardware, Software, Travel booking, Salary Issue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0F11C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88FA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</w:tr>
      <w:tr w:rsidR="00B81B3B" w:rsidRPr="00261963" w14:paraId="66466E93" w14:textId="77777777" w:rsidTr="008D2E48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262A0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Request Sub Category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E8544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Enum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B662F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20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BE2CF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 xml:space="preserve">Laptop, Mouse, Keyboard, International travel </w:t>
            </w:r>
            <w:r w:rsidRPr="00261963">
              <w:rPr>
                <w:rFonts w:ascii="Arial" w:hAnsi="Arial" w:cs="Arial"/>
              </w:rPr>
              <w:lastRenderedPageBreak/>
              <w:t>ticket, Salary calculation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8C87D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1A1B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</w:tr>
      <w:tr w:rsidR="00B81B3B" w:rsidRPr="00261963" w14:paraId="147E4A92" w14:textId="77777777" w:rsidTr="008D2E48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CE567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Summary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97EC2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String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7FE4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250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71623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8FB0D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26B9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Display short text (20 char) and display complete summary on mouse click in popup.</w:t>
            </w:r>
          </w:p>
        </w:tc>
      </w:tr>
      <w:tr w:rsidR="00B81B3B" w:rsidRPr="00261963" w14:paraId="03E23277" w14:textId="77777777" w:rsidTr="008D2E48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F81D4" w14:textId="01A20452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View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48419" w14:textId="0319CF72" w:rsidR="00D22506" w:rsidRPr="00261963" w:rsidRDefault="009B359B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Button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C8402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0FACC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2352E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F1415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Open the Service request details screen</w:t>
            </w:r>
          </w:p>
        </w:tc>
      </w:tr>
    </w:tbl>
    <w:p w14:paraId="546338E9" w14:textId="31409BC6" w:rsidR="00D22506" w:rsidRPr="00261963" w:rsidRDefault="00D22506" w:rsidP="00B81B3B">
      <w:pPr>
        <w:pStyle w:val="NoSpacing"/>
        <w:rPr>
          <w:rFonts w:ascii="Arial" w:hAnsi="Arial" w:cs="Arial"/>
          <w:lang w:val="en-IE"/>
        </w:rPr>
      </w:pPr>
    </w:p>
    <w:p w14:paraId="7D8B2EEA" w14:textId="7D4388CD" w:rsidR="00D22506" w:rsidRPr="00261963" w:rsidRDefault="00D22506" w:rsidP="009B359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3.1.2 Service Request Details screen: </w:t>
      </w:r>
    </w:p>
    <w:p w14:paraId="5F93B2E7" w14:textId="2435C364" w:rsidR="00D22506" w:rsidRPr="00261963" w:rsidRDefault="00D22506" w:rsidP="008D2E48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3.1.2.1 Form Fields</w:t>
      </w:r>
    </w:p>
    <w:tbl>
      <w:tblPr>
        <w:tblStyle w:val="TableGrid"/>
        <w:tblW w:w="0" w:type="auto"/>
        <w:tblInd w:w="-275" w:type="dxa"/>
        <w:tblLayout w:type="fixed"/>
        <w:tblLook w:val="04A0" w:firstRow="1" w:lastRow="0" w:firstColumn="1" w:lastColumn="0" w:noHBand="0" w:noVBand="1"/>
      </w:tblPr>
      <w:tblGrid>
        <w:gridCol w:w="1530"/>
        <w:gridCol w:w="810"/>
        <w:gridCol w:w="831"/>
        <w:gridCol w:w="3642"/>
        <w:gridCol w:w="837"/>
        <w:gridCol w:w="1975"/>
      </w:tblGrid>
      <w:tr w:rsidR="00D22506" w:rsidRPr="00261963" w14:paraId="1A3D70E1" w14:textId="77777777" w:rsidTr="008D2E48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33756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Name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EBBE6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Data Type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B68B4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Size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CAEDD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Values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1639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Validation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A5C8D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Comments</w:t>
            </w:r>
          </w:p>
        </w:tc>
      </w:tr>
      <w:tr w:rsidR="00D22506" w:rsidRPr="00261963" w14:paraId="74CD0EA4" w14:textId="77777777" w:rsidTr="008D2E48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0318B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Service Request No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781C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Integer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1C97A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10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B181A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85B8F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D6D0A" w14:textId="77777777" w:rsidR="00D22506" w:rsidRPr="00261963" w:rsidRDefault="00D22506">
            <w:pPr>
              <w:rPr>
                <w:rFonts w:ascii="Arial" w:hAnsi="Arial" w:cs="Arial"/>
              </w:rPr>
            </w:pPr>
            <w:proofErr w:type="spellStart"/>
            <w:r w:rsidRPr="00261963">
              <w:rPr>
                <w:rFonts w:ascii="Arial" w:hAnsi="Arial" w:cs="Arial"/>
              </w:rPr>
              <w:t>Readonly</w:t>
            </w:r>
            <w:proofErr w:type="spellEnd"/>
          </w:p>
        </w:tc>
      </w:tr>
      <w:tr w:rsidR="00D22506" w:rsidRPr="00261963" w14:paraId="2189A079" w14:textId="77777777" w:rsidTr="008D2E48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7AD00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Department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4C9EB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Enum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30C06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20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0F8E0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IT, Admin, Finance, Other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89A24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E3F27" w14:textId="77777777" w:rsidR="00D22506" w:rsidRPr="00261963" w:rsidRDefault="00D22506">
            <w:pPr>
              <w:rPr>
                <w:rFonts w:ascii="Arial" w:hAnsi="Arial" w:cs="Arial"/>
              </w:rPr>
            </w:pPr>
            <w:proofErr w:type="spellStart"/>
            <w:r w:rsidRPr="00261963">
              <w:rPr>
                <w:rFonts w:ascii="Arial" w:hAnsi="Arial" w:cs="Arial"/>
              </w:rPr>
              <w:t>Readonly</w:t>
            </w:r>
            <w:proofErr w:type="spellEnd"/>
          </w:p>
        </w:tc>
      </w:tr>
      <w:tr w:rsidR="00D22506" w:rsidRPr="00261963" w14:paraId="3E935DCE" w14:textId="77777777" w:rsidTr="008D2E48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E0B9D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Request Category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04EB7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Enum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A3A9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20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B7ACA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Hardware, Software, Travel booking, Salary Issue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25C8C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50D13" w14:textId="77777777" w:rsidR="00D22506" w:rsidRPr="00261963" w:rsidRDefault="00D22506">
            <w:pPr>
              <w:rPr>
                <w:rFonts w:ascii="Arial" w:hAnsi="Arial" w:cs="Arial"/>
              </w:rPr>
            </w:pPr>
            <w:proofErr w:type="spellStart"/>
            <w:r w:rsidRPr="00261963">
              <w:rPr>
                <w:rFonts w:ascii="Arial" w:hAnsi="Arial" w:cs="Arial"/>
              </w:rPr>
              <w:t>Readonly</w:t>
            </w:r>
            <w:proofErr w:type="spellEnd"/>
          </w:p>
        </w:tc>
      </w:tr>
      <w:tr w:rsidR="00D22506" w:rsidRPr="00261963" w14:paraId="29D7ADB6" w14:textId="77777777" w:rsidTr="008D2E48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8D37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Request Sub Category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0479A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Enum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7C9DD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20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82B34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Laptop, Mouse, Keyboard, International travel ticket, Salary calculation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E56E9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90D7F" w14:textId="77777777" w:rsidR="00D22506" w:rsidRPr="00261963" w:rsidRDefault="00D22506">
            <w:pPr>
              <w:rPr>
                <w:rFonts w:ascii="Arial" w:hAnsi="Arial" w:cs="Arial"/>
              </w:rPr>
            </w:pPr>
            <w:proofErr w:type="spellStart"/>
            <w:r w:rsidRPr="00261963">
              <w:rPr>
                <w:rFonts w:ascii="Arial" w:hAnsi="Arial" w:cs="Arial"/>
              </w:rPr>
              <w:t>Readonly</w:t>
            </w:r>
            <w:proofErr w:type="spellEnd"/>
          </w:p>
        </w:tc>
      </w:tr>
      <w:tr w:rsidR="00D22506" w:rsidRPr="00261963" w14:paraId="25C1E8C4" w14:textId="77777777" w:rsidTr="008D2E48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FDA29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Summary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135D5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String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AE52D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250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6BD0C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5D0F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1F146" w14:textId="77777777" w:rsidR="00D22506" w:rsidRPr="00261963" w:rsidRDefault="00D22506">
            <w:pPr>
              <w:rPr>
                <w:rFonts w:ascii="Arial" w:hAnsi="Arial" w:cs="Arial"/>
              </w:rPr>
            </w:pPr>
            <w:proofErr w:type="spellStart"/>
            <w:r w:rsidRPr="00261963">
              <w:rPr>
                <w:rFonts w:ascii="Arial" w:hAnsi="Arial" w:cs="Arial"/>
              </w:rPr>
              <w:t>Readonly</w:t>
            </w:r>
            <w:proofErr w:type="spellEnd"/>
          </w:p>
        </w:tc>
      </w:tr>
      <w:tr w:rsidR="00D22506" w:rsidRPr="00261963" w14:paraId="048EAEE5" w14:textId="77777777" w:rsidTr="008D2E48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B74FB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Status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897E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Enum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E651D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9E82C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Open</w:t>
            </w:r>
          </w:p>
          <w:p w14:paraId="595CA345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InProgress</w:t>
            </w:r>
          </w:p>
          <w:p w14:paraId="51F06C40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Close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5B975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867B1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</w:tr>
      <w:tr w:rsidR="00D22506" w:rsidRPr="00261963" w14:paraId="61F47C48" w14:textId="77777777" w:rsidTr="008D2E48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84681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Comments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AF5C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String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36DC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100</w:t>
            </w: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678FA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BED9C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2489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Admin can add any comment.</w:t>
            </w:r>
          </w:p>
          <w:p w14:paraId="16414B5A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</w:tr>
      <w:tr w:rsidR="00D22506" w:rsidRPr="00261963" w14:paraId="4303158F" w14:textId="77777777" w:rsidTr="008D2E48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0C605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Assign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9B549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Dropdown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C9AF2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3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FF32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 xml:space="preserve">List of members in </w:t>
            </w:r>
            <w:proofErr w:type="gramStart"/>
            <w:r w:rsidRPr="00261963">
              <w:rPr>
                <w:rFonts w:ascii="Arial" w:hAnsi="Arial" w:cs="Arial"/>
              </w:rPr>
              <w:t>the  department</w:t>
            </w:r>
            <w:proofErr w:type="gramEnd"/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AED5E" w14:textId="77777777" w:rsidR="00D22506" w:rsidRPr="00261963" w:rsidRDefault="00D22506">
            <w:pPr>
              <w:rPr>
                <w:rFonts w:ascii="Arial" w:hAnsi="Arial" w:cs="Arial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0FE92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Admin will select the member to assign the ticket</w:t>
            </w:r>
          </w:p>
        </w:tc>
      </w:tr>
    </w:tbl>
    <w:p w14:paraId="685EE5B7" w14:textId="77777777" w:rsidR="00D22506" w:rsidRPr="00261963" w:rsidRDefault="00D22506" w:rsidP="00D22506">
      <w:pPr>
        <w:ind w:left="1440"/>
        <w:rPr>
          <w:rFonts w:ascii="Arial" w:hAnsi="Arial" w:cs="Arial"/>
        </w:rPr>
      </w:pPr>
    </w:p>
    <w:p w14:paraId="1B9F845C" w14:textId="78EBB7DE" w:rsidR="00D22506" w:rsidRPr="00261963" w:rsidRDefault="00D22506" w:rsidP="008D2E48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3.1.2.2 Form Actions</w:t>
      </w:r>
    </w:p>
    <w:p w14:paraId="51A57FF5" w14:textId="77777777" w:rsidR="00D22506" w:rsidRPr="00261963" w:rsidRDefault="00D22506" w:rsidP="00D22506">
      <w:pPr>
        <w:rPr>
          <w:rFonts w:ascii="Arial" w:hAnsi="Arial" w:cs="Arial"/>
        </w:rPr>
      </w:pPr>
    </w:p>
    <w:tbl>
      <w:tblPr>
        <w:tblStyle w:val="TableGrid"/>
        <w:tblW w:w="0" w:type="auto"/>
        <w:tblInd w:w="-455" w:type="dxa"/>
        <w:tblLook w:val="04A0" w:firstRow="1" w:lastRow="0" w:firstColumn="1" w:lastColumn="0" w:noHBand="0" w:noVBand="1"/>
      </w:tblPr>
      <w:tblGrid>
        <w:gridCol w:w="1440"/>
        <w:gridCol w:w="8365"/>
      </w:tblGrid>
      <w:tr w:rsidR="00D22506" w:rsidRPr="00261963" w14:paraId="1B1918DA" w14:textId="77777777" w:rsidTr="008D2E48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ABF3B" w14:textId="77777777" w:rsidR="00D22506" w:rsidRPr="00261963" w:rsidRDefault="00D22506">
            <w:pPr>
              <w:rPr>
                <w:rFonts w:ascii="Arial" w:hAnsi="Arial" w:cs="Arial"/>
                <w:b/>
              </w:rPr>
            </w:pPr>
            <w:r w:rsidRPr="00261963">
              <w:rPr>
                <w:rFonts w:ascii="Arial" w:hAnsi="Arial" w:cs="Arial"/>
                <w:b/>
              </w:rPr>
              <w:t xml:space="preserve">Action </w:t>
            </w:r>
          </w:p>
        </w:tc>
        <w:tc>
          <w:tcPr>
            <w:tcW w:w="8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7237B" w14:textId="77777777" w:rsidR="00D22506" w:rsidRPr="00261963" w:rsidRDefault="00D22506">
            <w:pPr>
              <w:rPr>
                <w:rFonts w:ascii="Arial" w:hAnsi="Arial" w:cs="Arial"/>
                <w:b/>
              </w:rPr>
            </w:pPr>
            <w:r w:rsidRPr="00261963">
              <w:rPr>
                <w:rFonts w:ascii="Arial" w:hAnsi="Arial" w:cs="Arial"/>
                <w:b/>
              </w:rPr>
              <w:t>Functionality</w:t>
            </w:r>
          </w:p>
        </w:tc>
      </w:tr>
      <w:tr w:rsidR="00D22506" w:rsidRPr="00261963" w14:paraId="237ECDC1" w14:textId="77777777" w:rsidTr="008D2E48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B1DA4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Save</w:t>
            </w:r>
          </w:p>
        </w:tc>
        <w:tc>
          <w:tcPr>
            <w:tcW w:w="8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CEA20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Service request will assign to the member in the department. An email will generate and sent to the member and associate (user created service request).</w:t>
            </w:r>
          </w:p>
        </w:tc>
      </w:tr>
      <w:tr w:rsidR="00D22506" w:rsidRPr="00261963" w14:paraId="07716453" w14:textId="77777777" w:rsidTr="008D2E48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82FF7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Cancel</w:t>
            </w:r>
          </w:p>
        </w:tc>
        <w:tc>
          <w:tcPr>
            <w:tcW w:w="8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5022E" w14:textId="77777777" w:rsidR="00D22506" w:rsidRPr="00261963" w:rsidRDefault="00D22506">
            <w:pPr>
              <w:rPr>
                <w:rFonts w:ascii="Arial" w:hAnsi="Arial" w:cs="Arial"/>
              </w:rPr>
            </w:pPr>
            <w:r w:rsidRPr="00261963">
              <w:rPr>
                <w:rFonts w:ascii="Arial" w:hAnsi="Arial" w:cs="Arial"/>
              </w:rPr>
              <w:t>Admin navigate back to dashboard</w:t>
            </w:r>
          </w:p>
        </w:tc>
      </w:tr>
    </w:tbl>
    <w:p w14:paraId="1CE99D7E" w14:textId="77777777" w:rsidR="00D22506" w:rsidRPr="00261963" w:rsidRDefault="00D22506" w:rsidP="00D22506">
      <w:pPr>
        <w:rPr>
          <w:rFonts w:ascii="Arial" w:hAnsi="Arial" w:cs="Arial"/>
          <w:sz w:val="28"/>
          <w:szCs w:val="28"/>
        </w:rPr>
      </w:pPr>
    </w:p>
    <w:p w14:paraId="5B375C4A" w14:textId="77777777" w:rsidR="00D22506" w:rsidRPr="00261963" w:rsidRDefault="00D22506" w:rsidP="00D22506">
      <w:pPr>
        <w:rPr>
          <w:rFonts w:ascii="Arial" w:hAnsi="Arial" w:cs="Arial"/>
        </w:rPr>
      </w:pPr>
    </w:p>
    <w:p w14:paraId="72972CA2" w14:textId="4232BAC2" w:rsidR="00F31CAB" w:rsidRPr="00261963" w:rsidRDefault="00D22506" w:rsidP="009B359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lastRenderedPageBreak/>
        <w:t xml:space="preserve">3.2 </w:t>
      </w:r>
      <w:r w:rsidR="00F31CAB" w:rsidRPr="00261963">
        <w:rPr>
          <w:rFonts w:ascii="Arial" w:hAnsi="Arial" w:cs="Arial"/>
        </w:rPr>
        <w:t xml:space="preserve">Database </w:t>
      </w:r>
      <w:r w:rsidRPr="00261963">
        <w:rPr>
          <w:rFonts w:ascii="Arial" w:hAnsi="Arial" w:cs="Arial"/>
        </w:rPr>
        <w:t>Overview</w:t>
      </w:r>
    </w:p>
    <w:p w14:paraId="716BCFA3" w14:textId="75F297D6" w:rsidR="00053FFD" w:rsidRPr="00261963" w:rsidRDefault="00D22506" w:rsidP="009B359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3.2</w:t>
      </w:r>
      <w:r w:rsidR="00F31CAB" w:rsidRPr="00261963">
        <w:rPr>
          <w:rFonts w:ascii="Arial" w:hAnsi="Arial" w:cs="Arial"/>
        </w:rPr>
        <w:t>.1</w:t>
      </w:r>
      <w:r w:rsidR="00924EB6" w:rsidRPr="00261963">
        <w:rPr>
          <w:rFonts w:ascii="Arial" w:hAnsi="Arial" w:cs="Arial"/>
        </w:rPr>
        <w:t xml:space="preserve"> SCHEMA</w:t>
      </w:r>
    </w:p>
    <w:p w14:paraId="5666BE4E" w14:textId="650ECFBB" w:rsidR="0075110E" w:rsidRPr="00261963" w:rsidRDefault="00FC7995" w:rsidP="00F31CAB">
      <w:pPr>
        <w:rPr>
          <w:rFonts w:ascii="Arial" w:hAnsi="Arial" w:cs="Arial"/>
          <w:sz w:val="28"/>
          <w:szCs w:val="28"/>
        </w:rPr>
      </w:pPr>
      <w:r w:rsidRPr="0026196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893D9B" wp14:editId="39D0A265">
            <wp:extent cx="5943600" cy="469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B58A" w14:textId="47A0B8FF" w:rsidR="00425006" w:rsidRPr="00261963" w:rsidRDefault="00332FB2" w:rsidP="003357DE">
      <w:pPr>
        <w:pStyle w:val="Heading2"/>
        <w:numPr>
          <w:ilvl w:val="2"/>
          <w:numId w:val="16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default value in tables</w:t>
      </w:r>
    </w:p>
    <w:p w14:paraId="2B5C3763" w14:textId="77777777" w:rsidR="003357DE" w:rsidRPr="00261963" w:rsidRDefault="00F31CAB" w:rsidP="003357DE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Role:</w:t>
      </w:r>
      <w:r w:rsidR="00332FB2" w:rsidRPr="00261963">
        <w:rPr>
          <w:rFonts w:ascii="Arial" w:hAnsi="Arial" w:cs="Arial"/>
        </w:rPr>
        <w:t xml:space="preserve"> [Admin, associate, resource]</w:t>
      </w:r>
    </w:p>
    <w:p w14:paraId="3980D533" w14:textId="77777777" w:rsidR="003357DE" w:rsidRPr="00261963" w:rsidRDefault="00F31CAB" w:rsidP="003357DE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Status: </w:t>
      </w:r>
      <w:r w:rsidR="00332FB2" w:rsidRPr="00261963">
        <w:rPr>
          <w:rFonts w:ascii="Arial" w:hAnsi="Arial" w:cs="Arial"/>
        </w:rPr>
        <w:t>[Open, InProgress, Close]</w:t>
      </w:r>
    </w:p>
    <w:p w14:paraId="714F0A2D" w14:textId="1E7FDD0C" w:rsidR="00F31CAB" w:rsidRPr="00261963" w:rsidRDefault="00F31CAB" w:rsidP="003357DE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Request type: [Service, Issue]</w:t>
      </w:r>
    </w:p>
    <w:p w14:paraId="6D3A8BBD" w14:textId="4EFA2406" w:rsidR="00D22506" w:rsidRPr="00261963" w:rsidRDefault="007C0CC5" w:rsidP="009B359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3.3 Middleware Overview</w:t>
      </w:r>
    </w:p>
    <w:p w14:paraId="7FB281BD" w14:textId="7352B2E3" w:rsidR="007C0CC5" w:rsidRPr="00261963" w:rsidRDefault="007C0CC5" w:rsidP="003357D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Setup information for mail server </w:t>
      </w:r>
      <w:r w:rsidR="009B359B" w:rsidRPr="00261963">
        <w:rPr>
          <w:rFonts w:ascii="Arial" w:hAnsi="Arial" w:cs="Arial"/>
        </w:rPr>
        <w:t>with proper settings</w:t>
      </w:r>
    </w:p>
    <w:p w14:paraId="69D30F61" w14:textId="74540E18" w:rsidR="007C0CC5" w:rsidRPr="00261963" w:rsidRDefault="007C0CC5" w:rsidP="003357D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Create API For Department-wise request to </w:t>
      </w:r>
      <w:r w:rsidR="0023198A" w:rsidRPr="00261963">
        <w:rPr>
          <w:rFonts w:ascii="Arial" w:hAnsi="Arial" w:cs="Arial"/>
        </w:rPr>
        <w:t xml:space="preserve">admin </w:t>
      </w:r>
      <w:r w:rsidRPr="00261963">
        <w:rPr>
          <w:rFonts w:ascii="Arial" w:hAnsi="Arial" w:cs="Arial"/>
        </w:rPr>
        <w:t>user</w:t>
      </w:r>
      <w:r w:rsidR="0023198A" w:rsidRPr="00261963">
        <w:rPr>
          <w:rFonts w:ascii="Arial" w:hAnsi="Arial" w:cs="Arial"/>
        </w:rPr>
        <w:t>.</w:t>
      </w:r>
    </w:p>
    <w:p w14:paraId="4D93B647" w14:textId="2360E94B" w:rsidR="007C0CC5" w:rsidRPr="00261963" w:rsidRDefault="007C0CC5" w:rsidP="007C0CC5">
      <w:pPr>
        <w:pStyle w:val="Heading1"/>
        <w:rPr>
          <w:rFonts w:ascii="Arial" w:hAnsi="Arial" w:cs="Arial"/>
        </w:rPr>
      </w:pPr>
      <w:r w:rsidRPr="00261963">
        <w:rPr>
          <w:rFonts w:ascii="Arial" w:hAnsi="Arial" w:cs="Arial"/>
        </w:rPr>
        <w:lastRenderedPageBreak/>
        <w:t>4.</w:t>
      </w:r>
      <w:r w:rsidR="009B359B" w:rsidRPr="00261963">
        <w:rPr>
          <w:rFonts w:ascii="Arial" w:hAnsi="Arial" w:cs="Arial"/>
        </w:rPr>
        <w:t>requiremrnts</w:t>
      </w:r>
    </w:p>
    <w:p w14:paraId="2A51A029" w14:textId="013ED474" w:rsidR="009B359B" w:rsidRPr="00261963" w:rsidRDefault="009B359B" w:rsidP="009B359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4.1 Technical Requirement</w:t>
      </w:r>
    </w:p>
    <w:p w14:paraId="62690CE0" w14:textId="3339642A" w:rsidR="009B359B" w:rsidRPr="00261963" w:rsidRDefault="009B359B" w:rsidP="001E3A3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Front End must be developed using Angular </w:t>
      </w:r>
      <w:r w:rsidR="00B81B3B" w:rsidRPr="00261963">
        <w:rPr>
          <w:rFonts w:ascii="Arial" w:hAnsi="Arial" w:cs="Arial"/>
        </w:rPr>
        <w:t>9</w:t>
      </w:r>
      <w:r w:rsidRPr="00261963">
        <w:rPr>
          <w:rFonts w:ascii="Arial" w:hAnsi="Arial" w:cs="Arial"/>
        </w:rPr>
        <w:t>+ and may use Angular material for development</w:t>
      </w:r>
    </w:p>
    <w:p w14:paraId="7987CD99" w14:textId="57A7CA93" w:rsidR="009B359B" w:rsidRPr="00261963" w:rsidRDefault="009B359B" w:rsidP="001E3A3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Database Should be designed with Microsoft SQL Database</w:t>
      </w:r>
    </w:p>
    <w:p w14:paraId="27EDD40C" w14:textId="3514F64A" w:rsidR="00B81B3B" w:rsidRPr="00261963" w:rsidRDefault="009B359B" w:rsidP="001E3A3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Use Asp.net core 3.</w:t>
      </w:r>
      <w:r w:rsidR="00B46906" w:rsidRPr="00261963">
        <w:rPr>
          <w:rFonts w:ascii="Arial" w:hAnsi="Arial" w:cs="Arial"/>
        </w:rPr>
        <w:t>1 for middleware API creation</w:t>
      </w:r>
    </w:p>
    <w:p w14:paraId="23820DA0" w14:textId="556919E5" w:rsidR="009B359B" w:rsidRPr="00261963" w:rsidRDefault="009B359B" w:rsidP="009B359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4.2 environmental requirement</w:t>
      </w:r>
    </w:p>
    <w:p w14:paraId="3C134F77" w14:textId="2B3AD429" w:rsidR="00B46906" w:rsidRPr="00261963" w:rsidRDefault="00B46906" w:rsidP="001E3A3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For backend side development Asp.net 3.1 needs to be installed</w:t>
      </w:r>
      <w:r w:rsidR="00B81B3B" w:rsidRPr="00261963">
        <w:rPr>
          <w:rFonts w:ascii="Arial" w:hAnsi="Arial" w:cs="Arial"/>
        </w:rPr>
        <w:t>.</w:t>
      </w:r>
    </w:p>
    <w:p w14:paraId="0AE9FD0B" w14:textId="22578101" w:rsidR="00B81B3B" w:rsidRPr="00261963" w:rsidRDefault="00B81B3B" w:rsidP="001E3A3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For frontend deployment angular 9+ versions need to be installed.</w:t>
      </w:r>
    </w:p>
    <w:p w14:paraId="79C10B21" w14:textId="6837D540" w:rsidR="00B46906" w:rsidRPr="00261963" w:rsidRDefault="00B46906" w:rsidP="001E3A3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For accessing </w:t>
      </w:r>
      <w:r w:rsidR="00281891" w:rsidRPr="00261963">
        <w:rPr>
          <w:rFonts w:ascii="Arial" w:hAnsi="Arial" w:cs="Arial"/>
        </w:rPr>
        <w:t xml:space="preserve">admin panel </w:t>
      </w:r>
      <w:r w:rsidRPr="00261963">
        <w:rPr>
          <w:rFonts w:ascii="Arial" w:hAnsi="Arial" w:cs="Arial"/>
        </w:rPr>
        <w:t>try to use latest Chrome, Mozilla or edge browser</w:t>
      </w:r>
      <w:r w:rsidR="00281891" w:rsidRPr="00261963">
        <w:rPr>
          <w:rFonts w:ascii="Arial" w:hAnsi="Arial" w:cs="Arial"/>
        </w:rPr>
        <w:t>.</w:t>
      </w:r>
    </w:p>
    <w:p w14:paraId="6CEFA42C" w14:textId="558569AC" w:rsidR="009B359B" w:rsidRPr="00261963" w:rsidRDefault="009B359B" w:rsidP="009B359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4.3 Functional Requirement</w:t>
      </w:r>
    </w:p>
    <w:p w14:paraId="7A33C193" w14:textId="58A18419" w:rsidR="00B46906" w:rsidRPr="00261963" w:rsidRDefault="00B46906" w:rsidP="001E3A33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After Updating Request all stakeholders (request creator, employee whom request assigned) involved in request should be notified via mail.</w:t>
      </w:r>
    </w:p>
    <w:p w14:paraId="1D0BB851" w14:textId="512B5C59" w:rsidR="00B46906" w:rsidRPr="00261963" w:rsidRDefault="00B81B3B" w:rsidP="001E3A33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A system should handle multiple account login at a same time.</w:t>
      </w:r>
    </w:p>
    <w:p w14:paraId="07829E6C" w14:textId="1089EFD6" w:rsidR="00DD237A" w:rsidRPr="00261963" w:rsidRDefault="00DD237A" w:rsidP="00DD237A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Data stored in database should have audit fields like created date, modified date, </w:t>
      </w:r>
      <w:r w:rsidR="00261963">
        <w:rPr>
          <w:rFonts w:ascii="Arial" w:hAnsi="Arial" w:cs="Arial"/>
        </w:rPr>
        <w:t>last modified by</w:t>
      </w:r>
      <w:r w:rsidRPr="00261963">
        <w:rPr>
          <w:rFonts w:ascii="Arial" w:hAnsi="Arial" w:cs="Arial"/>
        </w:rPr>
        <w:t xml:space="preserve"> which should be maintained by system</w:t>
      </w:r>
      <w:r w:rsidRPr="00261963">
        <w:rPr>
          <w:rFonts w:ascii="Arial" w:hAnsi="Arial" w:cs="Arial"/>
        </w:rPr>
        <w:t>.</w:t>
      </w:r>
    </w:p>
    <w:p w14:paraId="7B393EBD" w14:textId="646AE2AD" w:rsidR="009B359B" w:rsidRPr="00261963" w:rsidRDefault="009B359B" w:rsidP="009B359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4.4 support requirement</w:t>
      </w:r>
    </w:p>
    <w:p w14:paraId="69941B4D" w14:textId="7F731630" w:rsidR="00B81B3B" w:rsidRPr="00261963" w:rsidRDefault="00B81B3B" w:rsidP="001E3A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Database need to be backup </w:t>
      </w:r>
      <w:r w:rsidR="003C3006" w:rsidRPr="00261963">
        <w:rPr>
          <w:rFonts w:ascii="Arial" w:hAnsi="Arial" w:cs="Arial"/>
        </w:rPr>
        <w:t>frequently</w:t>
      </w:r>
      <w:r w:rsidRPr="00261963">
        <w:rPr>
          <w:rFonts w:ascii="Arial" w:hAnsi="Arial" w:cs="Arial"/>
        </w:rPr>
        <w:t>.</w:t>
      </w:r>
    </w:p>
    <w:p w14:paraId="45E09C55" w14:textId="6913D190" w:rsidR="009B359B" w:rsidRPr="00261963" w:rsidRDefault="00B81B3B" w:rsidP="001E3A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New registered user needs to be given department and role via database admin.</w:t>
      </w:r>
    </w:p>
    <w:p w14:paraId="182E48D8" w14:textId="1D8B59F7" w:rsidR="00332FB2" w:rsidRPr="00261963" w:rsidRDefault="00F31CAB" w:rsidP="00F31CAB">
      <w:pPr>
        <w:pStyle w:val="Heading1"/>
        <w:rPr>
          <w:rFonts w:ascii="Arial" w:hAnsi="Arial" w:cs="Arial"/>
        </w:rPr>
      </w:pPr>
      <w:r w:rsidRPr="00261963">
        <w:rPr>
          <w:rFonts w:ascii="Arial" w:hAnsi="Arial" w:cs="Arial"/>
        </w:rPr>
        <w:t>5. Constraints</w:t>
      </w:r>
    </w:p>
    <w:p w14:paraId="31F83C18" w14:textId="77777777" w:rsidR="00B81B3B" w:rsidRPr="00261963" w:rsidRDefault="00B81B3B" w:rsidP="00B81B3B">
      <w:pPr>
        <w:pStyle w:val="ListParagraph"/>
        <w:ind w:left="528"/>
        <w:rPr>
          <w:rFonts w:ascii="Arial" w:hAnsi="Arial" w:cs="Arial"/>
        </w:rPr>
      </w:pPr>
    </w:p>
    <w:p w14:paraId="5565E0F8" w14:textId="00395180" w:rsidR="00F31CAB" w:rsidRPr="00261963" w:rsidRDefault="00F31CAB" w:rsidP="001E3A3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Request with InProgress cannot be changed to open, But Close Request can be Opened.</w:t>
      </w:r>
    </w:p>
    <w:p w14:paraId="04991D89" w14:textId="20C1058D" w:rsidR="00F31CAB" w:rsidRPr="00261963" w:rsidRDefault="00F31CAB" w:rsidP="001E3A3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Request Must Be Assigned to Employee within the department Having Resource Role.</w:t>
      </w:r>
    </w:p>
    <w:p w14:paraId="3DCA1CC9" w14:textId="15D1DB61" w:rsidR="00425006" w:rsidRPr="00261963" w:rsidRDefault="00F31CAB" w:rsidP="00F31CAB">
      <w:pPr>
        <w:pStyle w:val="Heading1"/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6. </w:t>
      </w:r>
      <w:r w:rsidR="00425006" w:rsidRPr="00261963">
        <w:rPr>
          <w:rFonts w:ascii="Arial" w:hAnsi="Arial" w:cs="Arial"/>
        </w:rPr>
        <w:t>workflow</w:t>
      </w:r>
    </w:p>
    <w:p w14:paraId="190920E7" w14:textId="090746AF" w:rsidR="00053FFD" w:rsidRPr="00261963" w:rsidRDefault="00F31CAB" w:rsidP="00B81B3B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6</w:t>
      </w:r>
      <w:r w:rsidR="00425006" w:rsidRPr="00261963">
        <w:rPr>
          <w:rFonts w:ascii="Arial" w:hAnsi="Arial" w:cs="Arial"/>
        </w:rPr>
        <w:t>.1</w:t>
      </w:r>
      <w:r w:rsidR="00425006" w:rsidRPr="00261963">
        <w:rPr>
          <w:rFonts w:ascii="Arial" w:hAnsi="Arial" w:cs="Arial"/>
        </w:rPr>
        <w:tab/>
      </w:r>
      <w:r w:rsidR="002B6358" w:rsidRPr="00261963">
        <w:rPr>
          <w:rFonts w:ascii="Arial" w:hAnsi="Arial" w:cs="Arial"/>
        </w:rPr>
        <w:t>Wireframe diagram</w:t>
      </w:r>
    </w:p>
    <w:p w14:paraId="7F469638" w14:textId="56BAF4F5" w:rsidR="00425006" w:rsidRPr="00261963" w:rsidRDefault="00425006" w:rsidP="00425006">
      <w:pPr>
        <w:pStyle w:val="ListParagraph"/>
        <w:ind w:left="528"/>
        <w:rPr>
          <w:rFonts w:ascii="Arial" w:hAnsi="Arial" w:cs="Arial"/>
          <w:sz w:val="28"/>
          <w:szCs w:val="28"/>
        </w:rPr>
      </w:pPr>
    </w:p>
    <w:p w14:paraId="5D543E95" w14:textId="03F1C355" w:rsidR="00B81B3B" w:rsidRPr="00261963" w:rsidRDefault="00B81B3B" w:rsidP="00425006">
      <w:pPr>
        <w:pStyle w:val="ListParagraph"/>
        <w:ind w:left="528"/>
        <w:rPr>
          <w:rFonts w:ascii="Arial" w:hAnsi="Arial" w:cs="Arial"/>
          <w:sz w:val="28"/>
          <w:szCs w:val="28"/>
        </w:rPr>
      </w:pPr>
    </w:p>
    <w:p w14:paraId="6CDF4840" w14:textId="4CE3BE2E" w:rsidR="00B81B3B" w:rsidRPr="00261963" w:rsidRDefault="00B81B3B" w:rsidP="00425006">
      <w:pPr>
        <w:pStyle w:val="ListParagraph"/>
        <w:ind w:left="528"/>
        <w:rPr>
          <w:rFonts w:ascii="Arial" w:hAnsi="Arial" w:cs="Arial"/>
          <w:sz w:val="28"/>
          <w:szCs w:val="28"/>
        </w:rPr>
      </w:pPr>
    </w:p>
    <w:p w14:paraId="5803B929" w14:textId="21E33A8E" w:rsidR="00B81B3B" w:rsidRPr="00261963" w:rsidRDefault="00B81B3B" w:rsidP="00425006">
      <w:pPr>
        <w:pStyle w:val="ListParagraph"/>
        <w:ind w:left="528"/>
        <w:rPr>
          <w:rFonts w:ascii="Arial" w:hAnsi="Arial" w:cs="Arial"/>
          <w:sz w:val="28"/>
          <w:szCs w:val="28"/>
        </w:rPr>
      </w:pPr>
    </w:p>
    <w:p w14:paraId="254A1934" w14:textId="385B747A" w:rsidR="00B81B3B" w:rsidRPr="00261963" w:rsidRDefault="00B81B3B" w:rsidP="00425006">
      <w:pPr>
        <w:pStyle w:val="ListParagraph"/>
        <w:ind w:left="528"/>
        <w:rPr>
          <w:rFonts w:ascii="Arial" w:hAnsi="Arial" w:cs="Arial"/>
          <w:sz w:val="28"/>
          <w:szCs w:val="28"/>
        </w:rPr>
      </w:pPr>
    </w:p>
    <w:p w14:paraId="27904D21" w14:textId="57ADAC39" w:rsidR="008D2E48" w:rsidRPr="00261963" w:rsidRDefault="008D2E48" w:rsidP="008D2E48">
      <w:pPr>
        <w:rPr>
          <w:rFonts w:ascii="Arial" w:hAnsi="Arial" w:cs="Arial"/>
          <w:sz w:val="28"/>
          <w:szCs w:val="28"/>
        </w:rPr>
      </w:pPr>
    </w:p>
    <w:p w14:paraId="3CB4EA23" w14:textId="77777777" w:rsidR="0023198A" w:rsidRPr="00261963" w:rsidRDefault="0023198A" w:rsidP="008D2E48">
      <w:pPr>
        <w:rPr>
          <w:rFonts w:ascii="Arial" w:hAnsi="Arial" w:cs="Arial"/>
          <w:sz w:val="28"/>
          <w:szCs w:val="28"/>
        </w:rPr>
      </w:pPr>
    </w:p>
    <w:p w14:paraId="43273CEF" w14:textId="77777777" w:rsidR="008D2E48" w:rsidRPr="00261963" w:rsidRDefault="008D2E48" w:rsidP="008D2E48">
      <w:pPr>
        <w:rPr>
          <w:rFonts w:ascii="Arial" w:hAnsi="Arial" w:cs="Arial"/>
          <w:sz w:val="28"/>
          <w:szCs w:val="28"/>
        </w:rPr>
      </w:pPr>
    </w:p>
    <w:p w14:paraId="4E0E41E2" w14:textId="6F5A88FF" w:rsidR="002B6358" w:rsidRPr="00261963" w:rsidRDefault="002B6358" w:rsidP="001E3A3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Login Page</w:t>
      </w:r>
    </w:p>
    <w:p w14:paraId="1C48F2EA" w14:textId="2BA402DA" w:rsidR="0075110E" w:rsidRPr="00261963" w:rsidRDefault="002B6358" w:rsidP="0075110E">
      <w:pPr>
        <w:rPr>
          <w:rFonts w:ascii="Arial" w:hAnsi="Arial" w:cs="Arial"/>
          <w:sz w:val="28"/>
          <w:szCs w:val="28"/>
        </w:rPr>
      </w:pPr>
      <w:r w:rsidRPr="0026196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5481704" wp14:editId="14CA30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4731" w14:textId="0FE2E21F" w:rsidR="0075110E" w:rsidRPr="00261963" w:rsidRDefault="005E40BB" w:rsidP="001E3A3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Request List Page (After login)</w:t>
      </w:r>
    </w:p>
    <w:p w14:paraId="38D2B28A" w14:textId="7AABDC22" w:rsidR="00B81B3B" w:rsidRPr="00261963" w:rsidRDefault="005E40BB" w:rsidP="00B81B3B">
      <w:pPr>
        <w:rPr>
          <w:rFonts w:ascii="Arial" w:hAnsi="Arial" w:cs="Arial"/>
          <w:sz w:val="28"/>
          <w:szCs w:val="28"/>
        </w:rPr>
      </w:pPr>
      <w:r w:rsidRPr="0026196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B8A6022" wp14:editId="70E5D4EA">
            <wp:extent cx="5943600" cy="3334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DFCE" w14:textId="77777777" w:rsidR="008D2E48" w:rsidRPr="00261963" w:rsidRDefault="008D2E48" w:rsidP="008D2E48">
      <w:pPr>
        <w:pStyle w:val="ListParagraph"/>
        <w:ind w:left="528"/>
        <w:rPr>
          <w:rFonts w:ascii="Arial" w:hAnsi="Arial" w:cs="Arial"/>
          <w:sz w:val="28"/>
          <w:szCs w:val="28"/>
        </w:rPr>
      </w:pPr>
    </w:p>
    <w:p w14:paraId="672D29D7" w14:textId="77777777" w:rsidR="008D2E48" w:rsidRPr="00261963" w:rsidRDefault="008D2E48" w:rsidP="008D2E48">
      <w:pPr>
        <w:pStyle w:val="ListParagraph"/>
        <w:ind w:left="528"/>
        <w:rPr>
          <w:rFonts w:ascii="Arial" w:hAnsi="Arial" w:cs="Arial"/>
          <w:sz w:val="28"/>
          <w:szCs w:val="28"/>
        </w:rPr>
      </w:pPr>
    </w:p>
    <w:p w14:paraId="19CC8407" w14:textId="28EEAB44" w:rsidR="005E40BB" w:rsidRPr="00261963" w:rsidRDefault="005E40BB" w:rsidP="001E3A3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Filter Section</w:t>
      </w:r>
    </w:p>
    <w:p w14:paraId="7F410159" w14:textId="061823AA" w:rsidR="005E40BB" w:rsidRPr="00261963" w:rsidRDefault="005E40BB" w:rsidP="005E40BB">
      <w:pPr>
        <w:rPr>
          <w:rFonts w:ascii="Arial" w:hAnsi="Arial" w:cs="Arial"/>
          <w:sz w:val="28"/>
          <w:szCs w:val="28"/>
        </w:rPr>
      </w:pPr>
      <w:r w:rsidRPr="0026196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C32046" wp14:editId="6DE9FCC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9BC8" w14:textId="2189C2F5" w:rsidR="005E40BB" w:rsidRPr="00261963" w:rsidRDefault="005E40BB" w:rsidP="001E3A3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Request Detail Page</w:t>
      </w:r>
    </w:p>
    <w:p w14:paraId="593A717B" w14:textId="42335E59" w:rsidR="005E40BB" w:rsidRPr="00261963" w:rsidRDefault="005E40BB" w:rsidP="005E40BB">
      <w:pPr>
        <w:rPr>
          <w:rFonts w:ascii="Arial" w:hAnsi="Arial" w:cs="Arial"/>
          <w:sz w:val="28"/>
          <w:szCs w:val="28"/>
        </w:rPr>
      </w:pPr>
      <w:r w:rsidRPr="0026196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DC7EACB" wp14:editId="5809061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5A4B" w14:textId="12E8117E" w:rsidR="003C3006" w:rsidRPr="00261963" w:rsidRDefault="003C3006" w:rsidP="005E40BB">
      <w:pPr>
        <w:rPr>
          <w:rFonts w:ascii="Arial" w:hAnsi="Arial" w:cs="Arial"/>
          <w:sz w:val="28"/>
          <w:szCs w:val="28"/>
        </w:rPr>
      </w:pPr>
    </w:p>
    <w:p w14:paraId="00941F3F" w14:textId="65D2A278" w:rsidR="005E40BB" w:rsidRPr="00261963" w:rsidRDefault="005E40BB" w:rsidP="005E40BB">
      <w:pPr>
        <w:rPr>
          <w:rFonts w:ascii="Arial" w:hAnsi="Arial" w:cs="Arial"/>
          <w:sz w:val="28"/>
          <w:szCs w:val="28"/>
        </w:rPr>
      </w:pPr>
      <w:r w:rsidRPr="0026196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CAFCA1B" wp14:editId="4063B0A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D7DB" w14:textId="77777777" w:rsidR="00425006" w:rsidRPr="00261963" w:rsidRDefault="00425006" w:rsidP="00425006">
      <w:pPr>
        <w:rPr>
          <w:rFonts w:ascii="Arial" w:hAnsi="Arial" w:cs="Arial"/>
          <w:sz w:val="28"/>
          <w:szCs w:val="28"/>
        </w:rPr>
      </w:pPr>
    </w:p>
    <w:p w14:paraId="4C874795" w14:textId="18E12804" w:rsidR="005E40BB" w:rsidRPr="00261963" w:rsidRDefault="005E40BB" w:rsidP="001E3A3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Employee Detail page</w:t>
      </w:r>
    </w:p>
    <w:p w14:paraId="749F8BED" w14:textId="6B5E0583" w:rsidR="005E40BB" w:rsidRPr="00261963" w:rsidRDefault="005E40BB" w:rsidP="005E40BB">
      <w:pPr>
        <w:rPr>
          <w:rFonts w:ascii="Arial" w:hAnsi="Arial" w:cs="Arial"/>
          <w:sz w:val="28"/>
          <w:szCs w:val="28"/>
        </w:rPr>
      </w:pPr>
      <w:r w:rsidRPr="0026196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0655DF" wp14:editId="6A6F473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C9BB" w14:textId="77777777" w:rsidR="0075110E" w:rsidRPr="00261963" w:rsidRDefault="0075110E" w:rsidP="0075110E">
      <w:pPr>
        <w:rPr>
          <w:rFonts w:ascii="Arial" w:hAnsi="Arial" w:cs="Arial"/>
          <w:sz w:val="28"/>
          <w:szCs w:val="28"/>
        </w:rPr>
      </w:pPr>
    </w:p>
    <w:p w14:paraId="5CC7D56D" w14:textId="60D10A8E" w:rsidR="0075110E" w:rsidRPr="00261963" w:rsidRDefault="0075110E" w:rsidP="0075110E">
      <w:pPr>
        <w:rPr>
          <w:rFonts w:ascii="Arial" w:hAnsi="Arial" w:cs="Arial"/>
          <w:sz w:val="28"/>
          <w:szCs w:val="28"/>
        </w:rPr>
      </w:pPr>
    </w:p>
    <w:p w14:paraId="4E8EC8D2" w14:textId="446D7AE0" w:rsidR="00B81B3B" w:rsidRPr="00261963" w:rsidRDefault="008D2E48" w:rsidP="008D2E48">
      <w:pPr>
        <w:pStyle w:val="Heading1"/>
        <w:rPr>
          <w:rFonts w:ascii="Arial" w:hAnsi="Arial" w:cs="Arial"/>
        </w:rPr>
      </w:pPr>
      <w:r w:rsidRPr="00261963">
        <w:rPr>
          <w:rFonts w:ascii="Arial" w:hAnsi="Arial" w:cs="Arial"/>
        </w:rPr>
        <w:lastRenderedPageBreak/>
        <w:t>7. Evaluation Plan and performance matrices</w:t>
      </w:r>
    </w:p>
    <w:p w14:paraId="370FCDA0" w14:textId="74503C54" w:rsidR="008D2E48" w:rsidRPr="00261963" w:rsidRDefault="008D2E48" w:rsidP="008D2E48">
      <w:pPr>
        <w:rPr>
          <w:rFonts w:ascii="Arial" w:hAnsi="Arial" w:cs="Arial"/>
        </w:rPr>
      </w:pPr>
    </w:p>
    <w:p w14:paraId="45274E1D" w14:textId="6693A7DF" w:rsidR="008D2E48" w:rsidRPr="00261963" w:rsidRDefault="00282455" w:rsidP="00282455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7.1 Evaluation Plan</w:t>
      </w:r>
    </w:p>
    <w:p w14:paraId="499C1577" w14:textId="03F04EF3" w:rsidR="00282455" w:rsidRPr="00261963" w:rsidRDefault="00282455" w:rsidP="00282455">
      <w:pPr>
        <w:rPr>
          <w:rFonts w:ascii="Arial" w:hAnsi="Arial" w:cs="Arial"/>
        </w:rPr>
      </w:pPr>
    </w:p>
    <w:p w14:paraId="35117627" w14:textId="50F0F475" w:rsidR="00282455" w:rsidRPr="00261963" w:rsidRDefault="00282455" w:rsidP="00282455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7.1.1 Outcome and impact</w:t>
      </w:r>
    </w:p>
    <w:p w14:paraId="46DF1D59" w14:textId="44FBAD24" w:rsidR="00282455" w:rsidRPr="00261963" w:rsidRDefault="00282455" w:rsidP="00282455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Login to Admin panel should show every request generated in department</w:t>
      </w:r>
    </w:p>
    <w:p w14:paraId="062E1F1D" w14:textId="1E885A3D" w:rsidR="00282455" w:rsidRPr="00261963" w:rsidRDefault="00282455" w:rsidP="00282455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All action buttons in panel should be visible/ interactive to user.</w:t>
      </w:r>
    </w:p>
    <w:p w14:paraId="67BF6675" w14:textId="77777777" w:rsidR="00282455" w:rsidRPr="00261963" w:rsidRDefault="00282455" w:rsidP="00282455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After updating request user should be notified on screen.</w:t>
      </w:r>
    </w:p>
    <w:p w14:paraId="6FFA9433" w14:textId="067A13C0" w:rsidR="00282455" w:rsidRPr="00261963" w:rsidRDefault="00282455" w:rsidP="00282455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7.1.2 Evaluation method</w:t>
      </w:r>
    </w:p>
    <w:p w14:paraId="2B4C79E7" w14:textId="4DC71D3A" w:rsidR="003C3006" w:rsidRPr="00261963" w:rsidRDefault="00282455" w:rsidP="00282455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First developer should </w:t>
      </w:r>
      <w:r w:rsidR="003C3006" w:rsidRPr="00261963">
        <w:rPr>
          <w:rFonts w:ascii="Arial" w:hAnsi="Arial" w:cs="Arial"/>
        </w:rPr>
        <w:t>fulfill</w:t>
      </w:r>
      <w:r w:rsidRPr="00261963">
        <w:rPr>
          <w:rFonts w:ascii="Arial" w:hAnsi="Arial" w:cs="Arial"/>
        </w:rPr>
        <w:t xml:space="preserve"> all the </w:t>
      </w:r>
      <w:r w:rsidR="003C3006" w:rsidRPr="00261963">
        <w:rPr>
          <w:rFonts w:ascii="Arial" w:hAnsi="Arial" w:cs="Arial"/>
        </w:rPr>
        <w:t>requirement mention in this document.</w:t>
      </w:r>
    </w:p>
    <w:p w14:paraId="6AB9249E" w14:textId="4B478A58" w:rsidR="003C3006" w:rsidRPr="00261963" w:rsidRDefault="003C3006" w:rsidP="00282455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 xml:space="preserve">Internal People will evaluate all aspects of software. like ease of use, UI, Database Transactions, API behavior. </w:t>
      </w:r>
    </w:p>
    <w:p w14:paraId="12933806" w14:textId="643E220E" w:rsidR="00DD237A" w:rsidRPr="00261963" w:rsidRDefault="00DD237A" w:rsidP="00282455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Internal person will analyze API, and review transitions in database.</w:t>
      </w:r>
    </w:p>
    <w:p w14:paraId="4FD5F480" w14:textId="22087062" w:rsidR="00DD237A" w:rsidRPr="00261963" w:rsidRDefault="00DD237A" w:rsidP="00282455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Internal person will also look for consistency for UI.</w:t>
      </w:r>
    </w:p>
    <w:p w14:paraId="0E42EE8E" w14:textId="5EABAB2C" w:rsidR="003C3006" w:rsidRPr="00261963" w:rsidRDefault="003C3006" w:rsidP="003C3006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After reviewing internal person should have list all</w:t>
      </w:r>
      <w:r w:rsidR="00DD237A" w:rsidRPr="00261963">
        <w:rPr>
          <w:rFonts w:ascii="Arial" w:hAnsi="Arial" w:cs="Arial"/>
        </w:rPr>
        <w:t xml:space="preserve"> observation in report</w:t>
      </w:r>
      <w:r w:rsidRPr="00261963">
        <w:rPr>
          <w:rFonts w:ascii="Arial" w:hAnsi="Arial" w:cs="Arial"/>
        </w:rPr>
        <w:t>.</w:t>
      </w:r>
    </w:p>
    <w:p w14:paraId="6EE8A2A4" w14:textId="5C3E5A70" w:rsidR="003C3006" w:rsidRPr="00261963" w:rsidRDefault="003C3006" w:rsidP="003357DE">
      <w:pPr>
        <w:pStyle w:val="Heading2"/>
        <w:rPr>
          <w:rFonts w:ascii="Arial" w:hAnsi="Arial" w:cs="Arial"/>
        </w:rPr>
      </w:pPr>
      <w:r w:rsidRPr="00261963">
        <w:rPr>
          <w:rFonts w:ascii="Arial" w:hAnsi="Arial" w:cs="Arial"/>
        </w:rPr>
        <w:t>7.2 Performance metrices</w:t>
      </w:r>
    </w:p>
    <w:p w14:paraId="778EDEDE" w14:textId="3DB0297B" w:rsidR="003C3006" w:rsidRPr="00261963" w:rsidRDefault="00DD237A" w:rsidP="00DD237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Time to load</w:t>
      </w:r>
      <w:r w:rsidR="00450A3C" w:rsidRPr="00261963">
        <w:rPr>
          <w:rFonts w:ascii="Arial" w:hAnsi="Arial" w:cs="Arial"/>
        </w:rPr>
        <w:t xml:space="preserve"> data</w:t>
      </w:r>
      <w:r w:rsidRPr="00261963">
        <w:rPr>
          <w:rFonts w:ascii="Arial" w:hAnsi="Arial" w:cs="Arial"/>
        </w:rPr>
        <w:t xml:space="preserve"> should be minimum</w:t>
      </w:r>
      <w:r w:rsidR="00173707">
        <w:rPr>
          <w:rFonts w:ascii="Arial" w:hAnsi="Arial" w:cs="Arial"/>
        </w:rPr>
        <w:t xml:space="preserve"> (less than 0.5 sec)</w:t>
      </w:r>
      <w:r w:rsidRPr="00261963">
        <w:rPr>
          <w:rFonts w:ascii="Arial" w:hAnsi="Arial" w:cs="Arial"/>
        </w:rPr>
        <w:t>.</w:t>
      </w:r>
    </w:p>
    <w:p w14:paraId="24775734" w14:textId="678049A5" w:rsidR="00450A3C" w:rsidRPr="00261963" w:rsidRDefault="00DD237A" w:rsidP="00450A3C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261963">
        <w:rPr>
          <w:rFonts w:ascii="Arial" w:hAnsi="Arial" w:cs="Arial"/>
        </w:rPr>
        <w:t>Data should be auditable.</w:t>
      </w:r>
    </w:p>
    <w:sectPr w:rsidR="00450A3C" w:rsidRPr="00261963" w:rsidSect="00855982"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C2DE3F" w14:textId="77777777" w:rsidR="00724438" w:rsidRDefault="00724438" w:rsidP="00855982">
      <w:pPr>
        <w:spacing w:after="0" w:line="240" w:lineRule="auto"/>
      </w:pPr>
      <w:r>
        <w:separator/>
      </w:r>
    </w:p>
  </w:endnote>
  <w:endnote w:type="continuationSeparator" w:id="0">
    <w:p w14:paraId="741B98A6" w14:textId="77777777" w:rsidR="00724438" w:rsidRDefault="00724438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8FF1A5" w14:textId="77777777" w:rsidR="00350F91" w:rsidRDefault="00350F9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ACC6E" w14:textId="77777777" w:rsidR="00724438" w:rsidRDefault="00724438" w:rsidP="00855982">
      <w:pPr>
        <w:spacing w:after="0" w:line="240" w:lineRule="auto"/>
      </w:pPr>
      <w:r>
        <w:separator/>
      </w:r>
    </w:p>
  </w:footnote>
  <w:footnote w:type="continuationSeparator" w:id="0">
    <w:p w14:paraId="7C31ABE4" w14:textId="77777777" w:rsidR="00724438" w:rsidRDefault="00724438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A3527"/>
    <w:multiLevelType w:val="hybridMultilevel"/>
    <w:tmpl w:val="CEA67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73753"/>
    <w:multiLevelType w:val="hybridMultilevel"/>
    <w:tmpl w:val="55E8F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B5724"/>
    <w:multiLevelType w:val="hybridMultilevel"/>
    <w:tmpl w:val="26422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70100D"/>
    <w:multiLevelType w:val="hybridMultilevel"/>
    <w:tmpl w:val="09DCBF0C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" w15:restartNumberingAfterBreak="0">
    <w:nsid w:val="34821576"/>
    <w:multiLevelType w:val="hybridMultilevel"/>
    <w:tmpl w:val="27203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395829"/>
    <w:multiLevelType w:val="multilevel"/>
    <w:tmpl w:val="1F72BEB6"/>
    <w:lvl w:ilvl="0">
      <w:start w:val="1"/>
      <w:numFmt w:val="bullet"/>
      <w:lvlText w:val=""/>
      <w:lvlJc w:val="left"/>
      <w:pPr>
        <w:ind w:left="528" w:hanging="52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1824C8F"/>
    <w:multiLevelType w:val="multilevel"/>
    <w:tmpl w:val="1F72BEB6"/>
    <w:lvl w:ilvl="0">
      <w:start w:val="1"/>
      <w:numFmt w:val="bullet"/>
      <w:lvlText w:val=""/>
      <w:lvlJc w:val="left"/>
      <w:pPr>
        <w:ind w:left="528" w:hanging="52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48861D7"/>
    <w:multiLevelType w:val="hybridMultilevel"/>
    <w:tmpl w:val="79DEA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91E32"/>
    <w:multiLevelType w:val="hybridMultilevel"/>
    <w:tmpl w:val="445CD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DB61D8"/>
    <w:multiLevelType w:val="hybridMultilevel"/>
    <w:tmpl w:val="B5260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22DFA"/>
    <w:multiLevelType w:val="multilevel"/>
    <w:tmpl w:val="1F72BEB6"/>
    <w:lvl w:ilvl="0">
      <w:start w:val="1"/>
      <w:numFmt w:val="bullet"/>
      <w:lvlText w:val=""/>
      <w:lvlJc w:val="left"/>
      <w:pPr>
        <w:ind w:left="528" w:hanging="52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4FA4CBF"/>
    <w:multiLevelType w:val="multilevel"/>
    <w:tmpl w:val="1F72BEB6"/>
    <w:lvl w:ilvl="0">
      <w:start w:val="1"/>
      <w:numFmt w:val="bullet"/>
      <w:lvlText w:val=""/>
      <w:lvlJc w:val="left"/>
      <w:pPr>
        <w:ind w:left="528" w:hanging="52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6CB065BD"/>
    <w:multiLevelType w:val="hybridMultilevel"/>
    <w:tmpl w:val="8B665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C74FCF"/>
    <w:multiLevelType w:val="hybridMultilevel"/>
    <w:tmpl w:val="F06E4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E639D9"/>
    <w:multiLevelType w:val="hybridMultilevel"/>
    <w:tmpl w:val="10840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D17CDE"/>
    <w:multiLevelType w:val="hybridMultilevel"/>
    <w:tmpl w:val="3AAC3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E43FDF"/>
    <w:multiLevelType w:val="multilevel"/>
    <w:tmpl w:val="3604871E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6"/>
  </w:num>
  <w:num w:numId="5">
    <w:abstractNumId w:val="4"/>
  </w:num>
  <w:num w:numId="6">
    <w:abstractNumId w:val="9"/>
  </w:num>
  <w:num w:numId="7">
    <w:abstractNumId w:val="12"/>
  </w:num>
  <w:num w:numId="8">
    <w:abstractNumId w:val="1"/>
  </w:num>
  <w:num w:numId="9">
    <w:abstractNumId w:val="14"/>
  </w:num>
  <w:num w:numId="10">
    <w:abstractNumId w:val="7"/>
  </w:num>
  <w:num w:numId="11">
    <w:abstractNumId w:val="3"/>
  </w:num>
  <w:num w:numId="12">
    <w:abstractNumId w:val="0"/>
  </w:num>
  <w:num w:numId="13">
    <w:abstractNumId w:val="15"/>
  </w:num>
  <w:num w:numId="14">
    <w:abstractNumId w:val="8"/>
  </w:num>
  <w:num w:numId="15">
    <w:abstractNumId w:val="13"/>
  </w:num>
  <w:num w:numId="16">
    <w:abstractNumId w:val="16"/>
  </w:num>
  <w:num w:numId="17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8FA"/>
    <w:rsid w:val="00001F9F"/>
    <w:rsid w:val="000215F0"/>
    <w:rsid w:val="00053FFD"/>
    <w:rsid w:val="000911AA"/>
    <w:rsid w:val="000922A7"/>
    <w:rsid w:val="000D3788"/>
    <w:rsid w:val="00106621"/>
    <w:rsid w:val="00130AC9"/>
    <w:rsid w:val="00173707"/>
    <w:rsid w:val="001D4362"/>
    <w:rsid w:val="001E3A33"/>
    <w:rsid w:val="001F5EE2"/>
    <w:rsid w:val="00202701"/>
    <w:rsid w:val="00212ED6"/>
    <w:rsid w:val="0023198A"/>
    <w:rsid w:val="00237A63"/>
    <w:rsid w:val="00261963"/>
    <w:rsid w:val="00281891"/>
    <w:rsid w:val="00282455"/>
    <w:rsid w:val="002903D3"/>
    <w:rsid w:val="002B6358"/>
    <w:rsid w:val="002D20EE"/>
    <w:rsid w:val="003206D5"/>
    <w:rsid w:val="003206EE"/>
    <w:rsid w:val="00321106"/>
    <w:rsid w:val="00332FB2"/>
    <w:rsid w:val="003357DE"/>
    <w:rsid w:val="00350F91"/>
    <w:rsid w:val="00374119"/>
    <w:rsid w:val="00393751"/>
    <w:rsid w:val="003C3006"/>
    <w:rsid w:val="00417A7C"/>
    <w:rsid w:val="00425006"/>
    <w:rsid w:val="00444F65"/>
    <w:rsid w:val="00450A3C"/>
    <w:rsid w:val="005307C2"/>
    <w:rsid w:val="005A55ED"/>
    <w:rsid w:val="005B7731"/>
    <w:rsid w:val="005C734A"/>
    <w:rsid w:val="005E40BB"/>
    <w:rsid w:val="005F40B8"/>
    <w:rsid w:val="0062063D"/>
    <w:rsid w:val="00656D99"/>
    <w:rsid w:val="006641C5"/>
    <w:rsid w:val="00670586"/>
    <w:rsid w:val="006868F4"/>
    <w:rsid w:val="006C3F2D"/>
    <w:rsid w:val="006D1E2C"/>
    <w:rsid w:val="006F163E"/>
    <w:rsid w:val="00717A6D"/>
    <w:rsid w:val="00724438"/>
    <w:rsid w:val="0075110E"/>
    <w:rsid w:val="007833A7"/>
    <w:rsid w:val="0079674A"/>
    <w:rsid w:val="007C0CC5"/>
    <w:rsid w:val="007C4E11"/>
    <w:rsid w:val="007E64D7"/>
    <w:rsid w:val="008004ED"/>
    <w:rsid w:val="0081783F"/>
    <w:rsid w:val="00855982"/>
    <w:rsid w:val="00875CC7"/>
    <w:rsid w:val="008A3A2F"/>
    <w:rsid w:val="008D2E48"/>
    <w:rsid w:val="008F40F4"/>
    <w:rsid w:val="0090742D"/>
    <w:rsid w:val="00924EB6"/>
    <w:rsid w:val="00954B41"/>
    <w:rsid w:val="009B359B"/>
    <w:rsid w:val="00A10484"/>
    <w:rsid w:val="00A37467"/>
    <w:rsid w:val="00A574FA"/>
    <w:rsid w:val="00A65A3B"/>
    <w:rsid w:val="00A71CC1"/>
    <w:rsid w:val="00AD7B29"/>
    <w:rsid w:val="00AE35EE"/>
    <w:rsid w:val="00AF03B7"/>
    <w:rsid w:val="00B03C80"/>
    <w:rsid w:val="00B3115C"/>
    <w:rsid w:val="00B374D8"/>
    <w:rsid w:val="00B37936"/>
    <w:rsid w:val="00B46906"/>
    <w:rsid w:val="00B81B3B"/>
    <w:rsid w:val="00BB4873"/>
    <w:rsid w:val="00BD6FA9"/>
    <w:rsid w:val="00C54708"/>
    <w:rsid w:val="00CA60C2"/>
    <w:rsid w:val="00CB5B52"/>
    <w:rsid w:val="00CD3864"/>
    <w:rsid w:val="00D03D44"/>
    <w:rsid w:val="00D07119"/>
    <w:rsid w:val="00D22506"/>
    <w:rsid w:val="00DD237A"/>
    <w:rsid w:val="00DF06BE"/>
    <w:rsid w:val="00E034BB"/>
    <w:rsid w:val="00E168FA"/>
    <w:rsid w:val="00EF09CF"/>
    <w:rsid w:val="00EF4643"/>
    <w:rsid w:val="00F31CAB"/>
    <w:rsid w:val="00F455B7"/>
    <w:rsid w:val="00F712A9"/>
    <w:rsid w:val="00F92B44"/>
    <w:rsid w:val="00FC7995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2FFB62"/>
  <w15:chartTrackingRefBased/>
  <w15:docId w15:val="{CC0608DC-A014-4186-AA0C-B1727CF13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31CAB"/>
    <w:pPr>
      <w:keepNext/>
      <w:keepLines/>
      <w:pBdr>
        <w:bottom w:val="single" w:sz="4" w:space="1" w:color="595959" w:themeColor="text1" w:themeTint="A6"/>
      </w:pBdr>
      <w:spacing w:before="240" w:after="40" w:line="240" w:lineRule="auto"/>
      <w:outlineLvl w:val="0"/>
    </w:pPr>
    <w:rPr>
      <w:rFonts w:ascii="Times New Roman" w:eastAsiaTheme="majorEastAsia" w:hAnsi="Times New Roman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31CAB"/>
    <w:rPr>
      <w:rFonts w:ascii="Times New Roman" w:eastAsiaTheme="majorEastAsia" w:hAnsi="Times New Roman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8A3A2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7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AD7B29"/>
    <w:rPr>
      <w:b/>
      <w:bCs/>
    </w:rPr>
  </w:style>
  <w:style w:type="table" w:styleId="TableGrid">
    <w:name w:val="Table Grid"/>
    <w:basedOn w:val="TableNormal"/>
    <w:uiPriority w:val="39"/>
    <w:rsid w:val="00E03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034B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basedOn w:val="Normal"/>
    <w:uiPriority w:val="1"/>
    <w:qFormat/>
    <w:rsid w:val="00D22506"/>
    <w:pPr>
      <w:spacing w:after="0" w:line="240" w:lineRule="auto"/>
    </w:pPr>
    <w:rPr>
      <w:rFonts w:eastAsiaTheme="minorHAnsi" w:cs="Times New Roman"/>
      <w:color w:val="000000" w:themeColor="text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4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F53A6C-6D08-459F-AACA-11EE762861B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</Template>
  <TotalTime>132</TotalTime>
  <Pages>9</Pages>
  <Words>748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MAYURESH WARADE</cp:lastModifiedBy>
  <cp:revision>9</cp:revision>
  <dcterms:created xsi:type="dcterms:W3CDTF">2020-08-26T19:22:00Z</dcterms:created>
  <dcterms:modified xsi:type="dcterms:W3CDTF">2020-08-27T05:44:00Z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_DocHome">
    <vt:i4>-1360594361</vt:i4>
  </property>
</Properties>
</file>